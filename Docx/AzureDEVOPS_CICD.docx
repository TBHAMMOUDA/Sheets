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9"/>
        <w:gridCol w:w="7471"/>
      </w:tblGrid>
      <w:tr w:rsidR="004B3FD2" w:rsidRPr="00F77E90" w14:paraId="29B8307E" w14:textId="77777777" w:rsidTr="000804D6">
        <w:trPr>
          <w:trHeight w:val="432"/>
        </w:trPr>
        <w:tc>
          <w:tcPr>
            <w:tcW w:w="1009" w:type="pct"/>
            <w:tcBorders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37CBE1B" w14:textId="155078CC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Term</w:t>
            </w:r>
          </w:p>
        </w:tc>
        <w:tc>
          <w:tcPr>
            <w:tcW w:w="3991" w:type="pct"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49DFCC94" w14:textId="1F5DF839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Definition or instruction…</w:t>
            </w:r>
          </w:p>
        </w:tc>
      </w:tr>
      <w:tr w:rsidR="004B3FD2" w:rsidRPr="0042385C" w14:paraId="10A3CE6E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6A09B368" w14:textId="76EB159D" w:rsidR="004B3FD2" w:rsidRPr="00F77E90" w:rsidRDefault="00C220FF" w:rsidP="00C220FF">
            <w:pPr>
              <w:jc w:val="center"/>
              <w:rPr>
                <w:rFonts w:ascii="Agency FB" w:hAnsi="Agency FB"/>
                <w:lang w:val="fr-FR"/>
              </w:rPr>
            </w:pPr>
            <w:proofErr w:type="spellStart"/>
            <w:r w:rsidRPr="00F77E90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Requirement</w:t>
            </w:r>
            <w:proofErr w:type="spellEnd"/>
          </w:p>
        </w:tc>
        <w:tc>
          <w:tcPr>
            <w:tcW w:w="3991" w:type="pct"/>
          </w:tcPr>
          <w:p w14:paraId="798679BC" w14:textId="5CB65299" w:rsidR="0042385C" w:rsidRDefault="0042385C" w:rsidP="004B3FD2">
            <w:pPr>
              <w:spacing w:before="120"/>
              <w:jc w:val="both"/>
              <w:rPr>
                <w:rFonts w:ascii="Agency FB" w:hAnsi="Agency FB"/>
              </w:rPr>
            </w:pPr>
            <w:r w:rsidRPr="0042385C">
              <w:rPr>
                <w:rFonts w:ascii="Agency FB" w:hAnsi="Agency FB"/>
              </w:rPr>
              <w:t>--</w:t>
            </w:r>
            <w:proofErr w:type="spellStart"/>
            <w:r>
              <w:rPr>
                <w:rFonts w:ascii="Agency FB" w:hAnsi="Agency FB"/>
              </w:rPr>
              <w:t>knowleg</w:t>
            </w:r>
            <w:proofErr w:type="spellEnd"/>
            <w:r>
              <w:rPr>
                <w:rFonts w:ascii="Agency FB" w:hAnsi="Agency FB"/>
              </w:rPr>
              <w:t xml:space="preserve"> in dev lifecycle and builds-releases </w:t>
            </w:r>
          </w:p>
          <w:p w14:paraId="31792561" w14:textId="018229B3" w:rsidR="00F77E90" w:rsidRPr="0042385C" w:rsidRDefault="00F77E90" w:rsidP="004B3FD2">
            <w:pPr>
              <w:spacing w:before="120"/>
              <w:jc w:val="both"/>
              <w:rPr>
                <w:rFonts w:ascii="Agency FB" w:hAnsi="Agency FB"/>
              </w:rPr>
            </w:pPr>
            <w:r w:rsidRPr="0042385C">
              <w:rPr>
                <w:rFonts w:ascii="Agency FB" w:hAnsi="Agency FB"/>
              </w:rPr>
              <w:t xml:space="preserve">-- </w:t>
            </w:r>
            <w:r w:rsidR="0042385C" w:rsidRPr="0042385C">
              <w:rPr>
                <w:rFonts w:ascii="Agency FB" w:hAnsi="Agency FB"/>
                <w:u w:val="single"/>
              </w:rPr>
              <w:t>Azure DevOps subscription (free)</w:t>
            </w:r>
            <w:bookmarkStart w:id="0" w:name="_GoBack"/>
            <w:bookmarkEnd w:id="0"/>
          </w:p>
          <w:p w14:paraId="281033E6" w14:textId="58AC118D" w:rsidR="00F77E90" w:rsidRPr="0042385C" w:rsidRDefault="00C220FF" w:rsidP="004B3FD2">
            <w:pPr>
              <w:spacing w:before="120"/>
              <w:jc w:val="both"/>
              <w:rPr>
                <w:rFonts w:ascii="Agency FB" w:hAnsi="Agency FB"/>
              </w:rPr>
            </w:pPr>
            <w:r w:rsidRPr="0042385C">
              <w:rPr>
                <w:rFonts w:ascii="Agency FB" w:hAnsi="Agency FB"/>
              </w:rPr>
              <w:t>--</w:t>
            </w:r>
            <w:r w:rsidR="00F77E90" w:rsidRPr="0042385C">
              <w:rPr>
                <w:rFonts w:ascii="Agency FB" w:hAnsi="Agency FB"/>
              </w:rPr>
              <w:t xml:space="preserve"> </w:t>
            </w:r>
            <w:r w:rsidR="0042385C" w:rsidRPr="0042385C">
              <w:rPr>
                <w:rFonts w:ascii="Agency FB" w:hAnsi="Agency FB"/>
              </w:rPr>
              <w:t>A</w:t>
            </w:r>
            <w:r w:rsidR="0042385C">
              <w:rPr>
                <w:rFonts w:ascii="Agency FB" w:hAnsi="Agency FB"/>
              </w:rPr>
              <w:t>z</w:t>
            </w:r>
            <w:r w:rsidR="0042385C" w:rsidRPr="0042385C">
              <w:rPr>
                <w:rFonts w:ascii="Agency FB" w:hAnsi="Agency FB"/>
              </w:rPr>
              <w:t>ure a</w:t>
            </w:r>
            <w:r w:rsidR="0042385C">
              <w:rPr>
                <w:rFonts w:ascii="Agency FB" w:hAnsi="Agency FB"/>
              </w:rPr>
              <w:t>ccount (free trial with credit cart)</w:t>
            </w:r>
          </w:p>
        </w:tc>
      </w:tr>
      <w:tr w:rsidR="004B3FD2" w:rsidRPr="0042385C" w14:paraId="186651F4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0F3F28DB" w14:textId="06C06BD4" w:rsidR="004B3FD2" w:rsidRPr="00F77E90" w:rsidRDefault="00F77E90" w:rsidP="00406679">
            <w:pPr>
              <w:jc w:val="center"/>
              <w:rPr>
                <w:rFonts w:ascii="Agency FB" w:hAnsi="Agency FB"/>
                <w:lang w:val="fr-FR"/>
              </w:rPr>
            </w:pPr>
            <w:r w:rsidRPr="00406679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Description </w:t>
            </w:r>
          </w:p>
        </w:tc>
        <w:tc>
          <w:tcPr>
            <w:tcW w:w="3991" w:type="pct"/>
          </w:tcPr>
          <w:p w14:paraId="3BDC48FA" w14:textId="5AC39C9C" w:rsidR="00A52E66" w:rsidRPr="00A52E66" w:rsidRDefault="00A52E66" w:rsidP="00A52E66">
            <w:pPr>
              <w:keepNext/>
              <w:spacing w:before="120"/>
              <w:jc w:val="center"/>
              <w:rPr>
                <w:rFonts w:ascii="Agency FB" w:hAnsi="Agency FB"/>
                <w:b/>
                <w:bCs/>
                <w:sz w:val="24"/>
                <w:szCs w:val="24"/>
              </w:rPr>
            </w:pPr>
            <w:r w:rsidRPr="00A52E66">
              <w:rPr>
                <w:rFonts w:ascii="Agency FB" w:hAnsi="Agency FB"/>
                <w:b/>
                <w:bCs/>
                <w:sz w:val="24"/>
                <w:szCs w:val="24"/>
              </w:rPr>
              <w:t>THE GOAL IS GET THE PODUCT TO THE MARKET FASTER (that’s what it’s all about)</w:t>
            </w:r>
          </w:p>
          <w:p w14:paraId="6D0F606A" w14:textId="4BD3BBFB" w:rsidR="00A52E66" w:rsidRPr="00414150" w:rsidRDefault="00F77E90" w:rsidP="00A52E66">
            <w:pPr>
              <w:keepNext/>
              <w:spacing w:before="120"/>
              <w:jc w:val="both"/>
              <w:rPr>
                <w:rFonts w:ascii="Agency FB" w:hAnsi="Agency FB"/>
              </w:rPr>
            </w:pPr>
            <w:r w:rsidRPr="00A52E66">
              <w:rPr>
                <w:rFonts w:ascii="Agency FB" w:hAnsi="Agency FB"/>
              </w:rPr>
              <w:t xml:space="preserve">-- </w:t>
            </w:r>
            <w:r w:rsidR="00A52E66" w:rsidRPr="00A52E66">
              <w:rPr>
                <w:rFonts w:ascii="Agency FB" w:hAnsi="Agency FB"/>
              </w:rPr>
              <w:t>union of peoples</w:t>
            </w:r>
            <w:r w:rsidR="0042385C" w:rsidRPr="00A52E66">
              <w:rPr>
                <w:rFonts w:ascii="Agency FB" w:hAnsi="Agency FB"/>
              </w:rPr>
              <w:t>, process, produ</w:t>
            </w:r>
            <w:r w:rsidR="00A52E66" w:rsidRPr="00A52E66">
              <w:rPr>
                <w:rFonts w:ascii="Agency FB" w:hAnsi="Agency FB"/>
              </w:rPr>
              <w:t>cts</w:t>
            </w:r>
            <w:r w:rsidR="0042385C" w:rsidRPr="00A52E66">
              <w:rPr>
                <w:rFonts w:ascii="Agency FB" w:hAnsi="Agency FB"/>
              </w:rPr>
              <w:t xml:space="preserve"> </w:t>
            </w:r>
            <w:r w:rsidR="00A52E66" w:rsidRPr="00A52E66">
              <w:rPr>
                <w:rFonts w:ascii="Agency FB" w:hAnsi="Agency FB"/>
              </w:rPr>
              <w:t xml:space="preserve">to </w:t>
            </w:r>
            <w:r w:rsidR="00A52E66" w:rsidRPr="00414150">
              <w:rPr>
                <w:rFonts w:ascii="Agency FB" w:hAnsi="Agency FB"/>
              </w:rPr>
              <w:t xml:space="preserve">enable </w:t>
            </w:r>
            <w:proofErr w:type="spellStart"/>
            <w:r w:rsidR="00A52E66" w:rsidRPr="00414150">
              <w:rPr>
                <w:rFonts w:ascii="Agency FB" w:hAnsi="Agency FB"/>
              </w:rPr>
              <w:t>continuoous</w:t>
            </w:r>
            <w:proofErr w:type="spellEnd"/>
            <w:r w:rsidR="00A52E66" w:rsidRPr="00414150">
              <w:rPr>
                <w:rFonts w:ascii="Agency FB" w:hAnsi="Agency FB"/>
              </w:rPr>
              <w:t xml:space="preserve"> delivery of</w:t>
            </w:r>
            <w:r w:rsidR="00A52E66">
              <w:rPr>
                <w:rFonts w:ascii="Agency FB" w:hAnsi="Agency FB"/>
              </w:rPr>
              <w:t xml:space="preserve"> value</w:t>
            </w:r>
          </w:p>
          <w:p w14:paraId="41EEC870" w14:textId="16835524" w:rsidR="004B3FD2" w:rsidRPr="00A52E66" w:rsidRDefault="00A52E66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  <w:r w:rsidRPr="00A52E66">
              <w:rPr>
                <w:rFonts w:ascii="Agency FB" w:hAnsi="Agency FB"/>
              </w:rPr>
              <w:t>for</w:t>
            </w:r>
            <w:r w:rsidR="0042385C" w:rsidRPr="00A52E66">
              <w:rPr>
                <w:rFonts w:ascii="Agency FB" w:hAnsi="Agency FB"/>
              </w:rPr>
              <w:t xml:space="preserve"> </w:t>
            </w:r>
            <w:r>
              <w:rPr>
                <w:rFonts w:ascii="Agency FB" w:hAnsi="Agency FB"/>
              </w:rPr>
              <w:t xml:space="preserve">the end </w:t>
            </w:r>
            <w:r w:rsidRPr="00A52E66">
              <w:rPr>
                <w:rFonts w:ascii="Agency FB" w:hAnsi="Agency FB"/>
              </w:rPr>
              <w:t>client</w:t>
            </w:r>
            <w:r w:rsidR="0042385C" w:rsidRPr="00A52E66">
              <w:rPr>
                <w:rFonts w:ascii="Agency FB" w:hAnsi="Agency FB"/>
              </w:rPr>
              <w:t xml:space="preserve"> (</w:t>
            </w:r>
            <w:proofErr w:type="spellStart"/>
            <w:r w:rsidR="0042385C" w:rsidRPr="00A52E66">
              <w:rPr>
                <w:rFonts w:ascii="Agency FB" w:hAnsi="Agency FB"/>
              </w:rPr>
              <w:t>microsoft_deffinition</w:t>
            </w:r>
            <w:proofErr w:type="spellEnd"/>
            <w:r w:rsidR="0042385C" w:rsidRPr="00A52E66">
              <w:rPr>
                <w:rFonts w:ascii="Agency FB" w:hAnsi="Agency FB"/>
              </w:rPr>
              <w:t xml:space="preserve">) </w:t>
            </w:r>
          </w:p>
          <w:p w14:paraId="43C1E23B" w14:textId="77777777" w:rsidR="0042385C" w:rsidRPr="0042385C" w:rsidRDefault="0042385C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  <w:r w:rsidRPr="0042385C">
              <w:rPr>
                <w:rFonts w:ascii="Agency FB" w:hAnsi="Agency FB"/>
              </w:rPr>
              <w:t>-- Right people in place</w:t>
            </w:r>
          </w:p>
          <w:p w14:paraId="5F39F62E" w14:textId="77777777" w:rsidR="0042385C" w:rsidRDefault="0042385C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  <w:r w:rsidRPr="0042385C">
              <w:rPr>
                <w:rFonts w:ascii="Agency FB" w:hAnsi="Agency FB"/>
              </w:rPr>
              <w:t>--p</w:t>
            </w:r>
            <w:r>
              <w:rPr>
                <w:rFonts w:ascii="Agency FB" w:hAnsi="Agency FB"/>
              </w:rPr>
              <w:t>ro</w:t>
            </w:r>
            <w:r w:rsidR="00414150">
              <w:rPr>
                <w:rFonts w:ascii="Agency FB" w:hAnsi="Agency FB"/>
              </w:rPr>
              <w:t xml:space="preserve">ducts(tools) important but can’t </w:t>
            </w:r>
            <w:proofErr w:type="spellStart"/>
            <w:r w:rsidR="00414150">
              <w:rPr>
                <w:rFonts w:ascii="Agency FB" w:hAnsi="Agency FB"/>
              </w:rPr>
              <w:t>achive</w:t>
            </w:r>
            <w:proofErr w:type="spellEnd"/>
            <w:r w:rsidR="00414150">
              <w:rPr>
                <w:rFonts w:ascii="Agency FB" w:hAnsi="Agency FB"/>
              </w:rPr>
              <w:t xml:space="preserve"> </w:t>
            </w:r>
            <w:proofErr w:type="spellStart"/>
            <w:r w:rsidR="00414150">
              <w:rPr>
                <w:rFonts w:ascii="Agency FB" w:hAnsi="Agency FB"/>
              </w:rPr>
              <w:t>devops</w:t>
            </w:r>
            <w:proofErr w:type="spellEnd"/>
            <w:r w:rsidR="00414150">
              <w:rPr>
                <w:rFonts w:ascii="Agency FB" w:hAnsi="Agency FB"/>
              </w:rPr>
              <w:t xml:space="preserve"> success</w:t>
            </w:r>
          </w:p>
          <w:p w14:paraId="26A49897" w14:textId="77777777" w:rsidR="00414150" w:rsidRDefault="00414150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>--software deployment should be fluid</w:t>
            </w:r>
          </w:p>
          <w:p w14:paraId="0713FE26" w14:textId="77777777" w:rsidR="00414150" w:rsidRDefault="00414150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>--Increase quality by integrated unit tests (low level)</w:t>
            </w:r>
          </w:p>
          <w:p w14:paraId="3053C2D6" w14:textId="5E7A3B99" w:rsidR="00414150" w:rsidRPr="0042385C" w:rsidRDefault="00414150" w:rsidP="00F77E90">
            <w:pPr>
              <w:keepNext/>
              <w:spacing w:before="120"/>
              <w:jc w:val="both"/>
              <w:rPr>
                <w:rFonts w:ascii="Agency FB" w:hAnsi="Agency FB"/>
              </w:rPr>
            </w:pPr>
          </w:p>
        </w:tc>
      </w:tr>
      <w:tr w:rsidR="00A52E66" w:rsidRPr="0042385C" w14:paraId="232B6AF2" w14:textId="77777777" w:rsidTr="000804D6">
        <w:trPr>
          <w:trHeight w:val="864"/>
        </w:trPr>
        <w:tc>
          <w:tcPr>
            <w:tcW w:w="1009" w:type="pct"/>
            <w:vMerge w:val="restart"/>
            <w:vAlign w:val="center"/>
          </w:tcPr>
          <w:p w14:paraId="34A9CB33" w14:textId="0FFF8BE1" w:rsidR="00A52E66" w:rsidRPr="00406679" w:rsidRDefault="00A52E66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Azure pipelines</w:t>
            </w:r>
          </w:p>
        </w:tc>
        <w:tc>
          <w:tcPr>
            <w:tcW w:w="3991" w:type="pct"/>
          </w:tcPr>
          <w:p w14:paraId="70E52E3A" w14:textId="62AB14E7" w:rsidR="00A52E66" w:rsidRPr="00A52E66" w:rsidRDefault="00853C7F" w:rsidP="00A52E66">
            <w:pPr>
              <w:keepNext/>
              <w:spacing w:before="120"/>
              <w:rPr>
                <w:rFonts w:ascii="Agency FB" w:hAnsi="Agency FB"/>
                <w:b/>
                <w:bCs/>
                <w:sz w:val="24"/>
                <w:szCs w:val="24"/>
              </w:rPr>
            </w:pPr>
            <w:r>
              <w:rPr>
                <w:rFonts w:ascii="Agency FB" w:hAnsi="Agency FB"/>
              </w:rPr>
              <w:t xml:space="preserve">Release </w:t>
            </w:r>
            <w:r w:rsidR="00D200DB">
              <w:rPr>
                <w:rFonts w:ascii="Agency FB" w:hAnsi="Agency FB"/>
              </w:rPr>
              <w:t>pipelines:</w:t>
            </w:r>
            <w:r>
              <w:rPr>
                <w:rFonts w:ascii="Agency FB" w:hAnsi="Agency FB"/>
              </w:rPr>
              <w:t xml:space="preserve"> e</w:t>
            </w:r>
            <w:r w:rsidR="00A52E66" w:rsidRPr="00A52E66">
              <w:rPr>
                <w:rFonts w:ascii="Agency FB" w:hAnsi="Agency FB"/>
              </w:rPr>
              <w:t>nd to end release pipeline for app to be deployed</w:t>
            </w:r>
          </w:p>
        </w:tc>
      </w:tr>
      <w:tr w:rsidR="00A52E66" w:rsidRPr="0042385C" w14:paraId="0B6ACA8A" w14:textId="77777777" w:rsidTr="000804D6">
        <w:trPr>
          <w:trHeight w:val="864"/>
        </w:trPr>
        <w:tc>
          <w:tcPr>
            <w:tcW w:w="1009" w:type="pct"/>
            <w:vMerge/>
            <w:vAlign w:val="center"/>
          </w:tcPr>
          <w:p w14:paraId="74F67548" w14:textId="77777777" w:rsidR="00A52E66" w:rsidRPr="00853C7F" w:rsidRDefault="00A52E66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</w:rPr>
            </w:pPr>
          </w:p>
        </w:tc>
        <w:tc>
          <w:tcPr>
            <w:tcW w:w="3991" w:type="pct"/>
          </w:tcPr>
          <w:p w14:paraId="43CE1EE2" w14:textId="4D662AA8" w:rsidR="00A52E66" w:rsidRDefault="00853C7F" w:rsidP="00A52E66">
            <w:pPr>
              <w:keepNext/>
              <w:spacing w:before="120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 xml:space="preserve">Languages: can work with many: python, java, go, php, </w:t>
            </w:r>
            <w:proofErr w:type="spellStart"/>
            <w:r>
              <w:rPr>
                <w:rFonts w:ascii="Agency FB" w:hAnsi="Agency FB"/>
              </w:rPr>
              <w:t>c#</w:t>
            </w:r>
            <w:proofErr w:type="spellEnd"/>
            <w:r>
              <w:rPr>
                <w:rFonts w:ascii="Agency FB" w:hAnsi="Agency FB"/>
              </w:rPr>
              <w:t xml:space="preserve"> …  </w:t>
            </w:r>
          </w:p>
          <w:p w14:paraId="34FCEA15" w14:textId="77777777" w:rsidR="00853C7F" w:rsidRDefault="00853C7F" w:rsidP="00A52E66">
            <w:pPr>
              <w:keepNext/>
              <w:spacing w:before="120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>Version control sys: Azure Repos, GitHub, Bitbucket …</w:t>
            </w:r>
          </w:p>
          <w:p w14:paraId="0218FCAD" w14:textId="77777777" w:rsidR="00853C7F" w:rsidRDefault="00853C7F" w:rsidP="00A52E66">
            <w:pPr>
              <w:keepNext/>
              <w:spacing w:before="120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 xml:space="preserve">Application types can deploy: .net, java, JS, php, </w:t>
            </w:r>
            <w:proofErr w:type="spellStart"/>
            <w:r>
              <w:rPr>
                <w:rFonts w:ascii="Agency FB" w:hAnsi="Agency FB"/>
              </w:rPr>
              <w:t>ios</w:t>
            </w:r>
            <w:proofErr w:type="spellEnd"/>
            <w:r>
              <w:rPr>
                <w:rFonts w:ascii="Agency FB" w:hAnsi="Agency FB"/>
              </w:rPr>
              <w:t>…</w:t>
            </w:r>
          </w:p>
          <w:p w14:paraId="27617A89" w14:textId="77777777" w:rsidR="00853C7F" w:rsidRDefault="00853C7F" w:rsidP="00A52E66">
            <w:pPr>
              <w:keepNext/>
              <w:spacing w:before="120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>Deployment targets: -- container registries, VM, Azure services …</w:t>
            </w:r>
          </w:p>
          <w:p w14:paraId="2DFE2F56" w14:textId="1515E8F3" w:rsidR="00853C7F" w:rsidRPr="00853C7F" w:rsidRDefault="00853C7F" w:rsidP="00853C7F">
            <w:pPr>
              <w:keepNext/>
              <w:spacing w:before="120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 xml:space="preserve">                                  --Package formats (NuGet, </w:t>
            </w:r>
            <w:proofErr w:type="spellStart"/>
            <w:r>
              <w:rPr>
                <w:rFonts w:ascii="Agency FB" w:hAnsi="Agency FB"/>
              </w:rPr>
              <w:t>npm</w:t>
            </w:r>
            <w:proofErr w:type="spellEnd"/>
            <w:r>
              <w:rPr>
                <w:rFonts w:ascii="Agency FB" w:hAnsi="Agency FB"/>
              </w:rPr>
              <w:t>, Maven, …)</w:t>
            </w:r>
          </w:p>
        </w:tc>
      </w:tr>
      <w:tr w:rsidR="00853C7F" w:rsidRPr="0042385C" w14:paraId="29115DC4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40964DD1" w14:textId="1A0D9687" w:rsidR="00853C7F" w:rsidRPr="00853C7F" w:rsidRDefault="00853C7F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</w:rPr>
              <w:t>Stages</w:t>
            </w:r>
          </w:p>
        </w:tc>
        <w:tc>
          <w:tcPr>
            <w:tcW w:w="3991" w:type="pct"/>
          </w:tcPr>
          <w:p w14:paraId="4BFAF57E" w14:textId="1FD28874" w:rsidR="00D200DB" w:rsidRPr="00D200DB" w:rsidRDefault="00853C7F" w:rsidP="00D200DB">
            <w:pPr>
              <w:keepNext/>
              <w:tabs>
                <w:tab w:val="left" w:pos="1605"/>
              </w:tabs>
              <w:spacing w:before="120"/>
              <w:jc w:val="center"/>
              <w:rPr>
                <w:rFonts w:ascii="Agency FB" w:hAnsi="Agency FB"/>
                <w:b/>
                <w:bCs/>
                <w:sz w:val="24"/>
                <w:szCs w:val="24"/>
              </w:rPr>
            </w:pPr>
            <w:r w:rsidRPr="00D200DB">
              <w:rPr>
                <w:rFonts w:ascii="Agency FB" w:hAnsi="Agency FB"/>
                <w:b/>
                <w:bCs/>
                <w:sz w:val="24"/>
                <w:szCs w:val="24"/>
              </w:rPr>
              <w:t>W</w:t>
            </w:r>
            <w:r w:rsidR="00D200DB" w:rsidRPr="00D200DB">
              <w:rPr>
                <w:rFonts w:ascii="Agency FB" w:hAnsi="Agency FB"/>
                <w:b/>
                <w:bCs/>
                <w:sz w:val="24"/>
                <w:szCs w:val="24"/>
              </w:rPr>
              <w:t>here to deploy a release</w:t>
            </w:r>
          </w:p>
          <w:p w14:paraId="2665E784" w14:textId="20EB94C8" w:rsidR="00D200DB" w:rsidRDefault="00D200DB" w:rsidP="00853C7F">
            <w:pPr>
              <w:keepNext/>
              <w:tabs>
                <w:tab w:val="left" w:pos="1605"/>
              </w:tabs>
              <w:spacing w:before="120"/>
              <w:jc w:val="both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 xml:space="preserve">--Logical entity that represents (Dev, </w:t>
            </w:r>
            <w:proofErr w:type="spellStart"/>
            <w:r>
              <w:rPr>
                <w:rFonts w:ascii="Agency FB" w:hAnsi="Agency FB"/>
              </w:rPr>
              <w:t>Qa</w:t>
            </w:r>
            <w:proofErr w:type="spellEnd"/>
            <w:r>
              <w:rPr>
                <w:rFonts w:ascii="Agency FB" w:hAnsi="Agency FB"/>
              </w:rPr>
              <w:t>, Pre-Prod, Prod)</w:t>
            </w:r>
          </w:p>
          <w:p w14:paraId="12B686A4" w14:textId="77777777" w:rsidR="00D200DB" w:rsidRDefault="00D200DB" w:rsidP="00853C7F">
            <w:pPr>
              <w:keepNext/>
              <w:tabs>
                <w:tab w:val="left" w:pos="1605"/>
              </w:tabs>
              <w:spacing w:before="120"/>
              <w:jc w:val="both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 xml:space="preserve">--independent deployment for each stage </w:t>
            </w:r>
          </w:p>
          <w:p w14:paraId="613428E2" w14:textId="0797E03E" w:rsidR="00853C7F" w:rsidRDefault="00D200DB" w:rsidP="00853C7F">
            <w:pPr>
              <w:keepNext/>
              <w:tabs>
                <w:tab w:val="left" w:pos="1605"/>
              </w:tabs>
              <w:spacing w:before="120"/>
              <w:jc w:val="both"/>
              <w:rPr>
                <w:rFonts w:ascii="Agency FB" w:hAnsi="Agency FB"/>
              </w:rPr>
            </w:pPr>
            <w:r>
              <w:rPr>
                <w:rFonts w:ascii="Agency FB" w:hAnsi="Agency FB"/>
              </w:rPr>
              <w:t>--Application database and web tiers should be as a single stage</w:t>
            </w:r>
            <w:r w:rsidR="00853C7F">
              <w:rPr>
                <w:rFonts w:ascii="Agency FB" w:hAnsi="Agency FB"/>
              </w:rPr>
              <w:tab/>
            </w:r>
          </w:p>
        </w:tc>
      </w:tr>
      <w:tr w:rsidR="00D200DB" w:rsidRPr="0042385C" w14:paraId="083E7DA1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4BE69899" w14:textId="5C9AA5D5" w:rsidR="00D200DB" w:rsidRPr="008D2BCB" w:rsidRDefault="00D200DB" w:rsidP="00406679">
            <w:pPr>
              <w:jc w:val="center"/>
              <w:rPr>
                <w:rFonts w:ascii="Agency FB" w:hAnsi="Agency FB"/>
              </w:rPr>
            </w:pPr>
            <w:r w:rsidRPr="008D2BCB">
              <w:rPr>
                <w:rFonts w:ascii="Agency FB" w:hAnsi="Agency FB"/>
                <w:b/>
                <w:bCs/>
                <w:sz w:val="36"/>
                <w:szCs w:val="36"/>
              </w:rPr>
              <w:t>Tasks</w:t>
            </w:r>
          </w:p>
        </w:tc>
        <w:tc>
          <w:tcPr>
            <w:tcW w:w="3991" w:type="pct"/>
          </w:tcPr>
          <w:p w14:paraId="53DE92DA" w14:textId="4B5293A3" w:rsidR="00D200DB" w:rsidRDefault="00D200DB" w:rsidP="008D2BCB">
            <w:pPr>
              <w:keepNext/>
              <w:tabs>
                <w:tab w:val="left" w:pos="1605"/>
              </w:tabs>
              <w:spacing w:before="120"/>
              <w:rPr>
                <w:rFonts w:ascii="Agency FB" w:hAnsi="Agency FB"/>
                <w:sz w:val="24"/>
                <w:szCs w:val="24"/>
              </w:rPr>
            </w:pPr>
            <w:r w:rsidRPr="008D2BCB">
              <w:rPr>
                <w:rFonts w:ascii="Agency FB" w:hAnsi="Agency FB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37A0AF1A" wp14:editId="7AD322EC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0</wp:posOffset>
                  </wp:positionV>
                  <wp:extent cx="2314575" cy="1276350"/>
                  <wp:effectExtent l="0" t="0" r="9525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2BCB">
              <w:rPr>
                <w:rFonts w:ascii="Agency FB" w:hAnsi="Agency FB"/>
                <w:sz w:val="24"/>
                <w:szCs w:val="24"/>
              </w:rPr>
              <w:t>--</w:t>
            </w:r>
            <w:r w:rsidR="008D2BCB" w:rsidRPr="008D2BCB">
              <w:rPr>
                <w:rFonts w:ascii="Agency FB" w:hAnsi="Agency FB"/>
                <w:sz w:val="24"/>
                <w:szCs w:val="24"/>
              </w:rPr>
              <w:t>Building blocks for def automation in release</w:t>
            </w:r>
          </w:p>
          <w:p w14:paraId="34C74291" w14:textId="76A02CC0" w:rsidR="008D2BCB" w:rsidRDefault="008D2BCB" w:rsidP="008D2BCB">
            <w:pPr>
              <w:keepNext/>
              <w:tabs>
                <w:tab w:val="left" w:pos="1605"/>
              </w:tabs>
              <w:spacing w:before="120"/>
              <w:rPr>
                <w:rFonts w:ascii="Agency FB" w:hAnsi="Agency FB"/>
                <w:sz w:val="24"/>
                <w:szCs w:val="24"/>
              </w:rPr>
            </w:pPr>
            <w:r>
              <w:rPr>
                <w:rFonts w:ascii="Agency FB" w:hAnsi="Agency FB"/>
                <w:sz w:val="24"/>
                <w:szCs w:val="24"/>
              </w:rPr>
              <w:t>--Packaged scripts or procedures</w:t>
            </w:r>
          </w:p>
          <w:p w14:paraId="1F70FCE1" w14:textId="49F5A46F" w:rsidR="008D2BCB" w:rsidRDefault="008D2BCB" w:rsidP="008D2BCB">
            <w:pPr>
              <w:keepNext/>
              <w:tabs>
                <w:tab w:val="left" w:pos="1605"/>
              </w:tabs>
              <w:spacing w:before="120"/>
              <w:rPr>
                <w:rFonts w:ascii="Agency FB" w:hAnsi="Agency FB"/>
                <w:sz w:val="24"/>
                <w:szCs w:val="24"/>
              </w:rPr>
            </w:pPr>
            <w:r>
              <w:rPr>
                <w:rFonts w:ascii="Agency FB" w:hAnsi="Agency FB"/>
                <w:sz w:val="24"/>
                <w:szCs w:val="24"/>
              </w:rPr>
              <w:t>--Can be versioned (</w:t>
            </w:r>
            <w:proofErr w:type="spellStart"/>
            <w:r>
              <w:rPr>
                <w:rFonts w:ascii="Agency FB" w:hAnsi="Agency FB"/>
                <w:sz w:val="24"/>
                <w:szCs w:val="24"/>
              </w:rPr>
              <w:t>expl</w:t>
            </w:r>
            <w:proofErr w:type="spellEnd"/>
            <w:r>
              <w:rPr>
                <w:rFonts w:ascii="Agency FB" w:hAnsi="Agency FB"/>
                <w:sz w:val="24"/>
                <w:szCs w:val="24"/>
              </w:rPr>
              <w:t xml:space="preserve"> in vs marketplace)</w:t>
            </w:r>
          </w:p>
          <w:p w14:paraId="68791599" w14:textId="1FCC2E48" w:rsidR="008D2BCB" w:rsidRPr="008D2BCB" w:rsidRDefault="008D2BCB" w:rsidP="008D2BCB">
            <w:pPr>
              <w:keepNext/>
              <w:tabs>
                <w:tab w:val="left" w:pos="1605"/>
              </w:tabs>
              <w:spacing w:before="120"/>
              <w:rPr>
                <w:rFonts w:ascii="Agency FB" w:hAnsi="Agency FB"/>
                <w:sz w:val="24"/>
                <w:szCs w:val="24"/>
              </w:rPr>
            </w:pPr>
            <w:r>
              <w:rPr>
                <w:rFonts w:ascii="Agency FB" w:hAnsi="Agency FB"/>
                <w:sz w:val="24"/>
                <w:szCs w:val="24"/>
              </w:rPr>
              <w:t>--Create stage then inside it create tasks</w:t>
            </w:r>
          </w:p>
        </w:tc>
      </w:tr>
      <w:tr w:rsidR="008D2BCB" w:rsidRPr="0042385C" w14:paraId="163FABAC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7306529F" w14:textId="7E9B45AD" w:rsidR="008D2BCB" w:rsidRPr="008D2BCB" w:rsidRDefault="008D2BCB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</w:rPr>
            </w:pPr>
            <w:r>
              <w:rPr>
                <w:rFonts w:ascii="Agency FB" w:hAnsi="Agency FB"/>
                <w:b/>
                <w:bCs/>
                <w:sz w:val="36"/>
                <w:szCs w:val="36"/>
              </w:rPr>
              <w:lastRenderedPageBreak/>
              <w:t>Releases</w:t>
            </w:r>
          </w:p>
        </w:tc>
        <w:tc>
          <w:tcPr>
            <w:tcW w:w="3991" w:type="pct"/>
          </w:tcPr>
          <w:p w14:paraId="762A69FA" w14:textId="1B3F4D37" w:rsidR="008D2BCB" w:rsidRPr="004E48D1" w:rsidRDefault="008D2BCB" w:rsidP="008D2BCB">
            <w:pPr>
              <w:keepNext/>
              <w:tabs>
                <w:tab w:val="left" w:pos="1605"/>
              </w:tabs>
              <w:spacing w:before="120"/>
              <w:rPr>
                <w:rFonts w:ascii="Agency FB" w:hAnsi="Agency FB"/>
              </w:rPr>
            </w:pPr>
            <w:r w:rsidRPr="004E48D1">
              <w:rPr>
                <w:rFonts w:ascii="Agency FB" w:hAnsi="Agency FB"/>
              </w:rPr>
              <w:t>Package or container that holds a versioned set of artifacts specified in a release pipeline</w:t>
            </w:r>
            <w:r w:rsidR="004E48D1">
              <w:rPr>
                <w:rFonts w:ascii="Agency FB" w:hAnsi="Agency FB"/>
              </w:rPr>
              <w:t>.</w:t>
            </w:r>
          </w:p>
          <w:p w14:paraId="549C9652" w14:textId="6725D46B" w:rsidR="00F45AC4" w:rsidRPr="004E48D1" w:rsidRDefault="00F45AC4" w:rsidP="008D2BCB">
            <w:pPr>
              <w:keepNext/>
              <w:tabs>
                <w:tab w:val="left" w:pos="1605"/>
              </w:tabs>
              <w:spacing w:before="120"/>
              <w:rPr>
                <w:rFonts w:ascii="Agency FB" w:hAnsi="Agency FB"/>
              </w:rPr>
            </w:pPr>
            <w:r w:rsidRPr="004E48D1">
              <w:rPr>
                <w:rFonts w:ascii="Agency FB" w:hAnsi="Agency FB"/>
              </w:rPr>
              <w:t xml:space="preserve">-Create a release can trigger </w:t>
            </w:r>
            <w:r w:rsidR="004E48D1" w:rsidRPr="004E48D1">
              <w:rPr>
                <w:rFonts w:ascii="Agency FB" w:hAnsi="Agency FB"/>
              </w:rPr>
              <w:t>deployment (</w:t>
            </w:r>
            <w:r w:rsidRPr="004E48D1">
              <w:rPr>
                <w:rFonts w:ascii="Agency FB" w:hAnsi="Agency FB"/>
              </w:rPr>
              <w:t>running the tasks for the stage)</w:t>
            </w:r>
          </w:p>
        </w:tc>
      </w:tr>
      <w:tr w:rsidR="008D2BCB" w:rsidRPr="0042385C" w14:paraId="476A6A94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5CFEE5EF" w14:textId="77777777" w:rsidR="008D2BCB" w:rsidRDefault="008D2BCB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</w:rPr>
            </w:pPr>
          </w:p>
        </w:tc>
        <w:tc>
          <w:tcPr>
            <w:tcW w:w="3991" w:type="pct"/>
          </w:tcPr>
          <w:p w14:paraId="39C7F763" w14:textId="0747EC5F" w:rsidR="008D2BCB" w:rsidRPr="008D2BCB" w:rsidRDefault="008D2BCB" w:rsidP="008D2BCB">
            <w:pPr>
              <w:keepNext/>
              <w:tabs>
                <w:tab w:val="left" w:pos="1605"/>
              </w:tabs>
              <w:spacing w:before="120"/>
              <w:rPr>
                <w:rFonts w:ascii="Agency FB" w:hAnsi="Agency FB"/>
                <w:sz w:val="24"/>
                <w:szCs w:val="24"/>
              </w:rPr>
            </w:pPr>
          </w:p>
        </w:tc>
      </w:tr>
      <w:tr w:rsidR="00406679" w:rsidRPr="0042385C" w14:paraId="54E8B5CF" w14:textId="77777777" w:rsidTr="000804D6">
        <w:trPr>
          <w:trHeight w:val="864"/>
        </w:trPr>
        <w:tc>
          <w:tcPr>
            <w:tcW w:w="1009" w:type="pct"/>
            <w:vMerge w:val="restart"/>
            <w:vAlign w:val="center"/>
          </w:tcPr>
          <w:p w14:paraId="05B42C4B" w14:textId="17501EC0" w:rsidR="00406679" w:rsidRPr="00406679" w:rsidRDefault="00406679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proofErr w:type="spellStart"/>
            <w:proofErr w:type="gramStart"/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lazyLoading</w:t>
            </w:r>
            <w:proofErr w:type="spellEnd"/>
            <w:proofErr w:type="gramEnd"/>
          </w:p>
        </w:tc>
        <w:tc>
          <w:tcPr>
            <w:tcW w:w="3991" w:type="pct"/>
            <w:tcBorders>
              <w:bottom w:val="single" w:sz="4" w:space="0" w:color="auto"/>
            </w:tcBorders>
          </w:tcPr>
          <w:p w14:paraId="6C13F69C" w14:textId="44B4ECB1" w:rsidR="00406679" w:rsidRDefault="00406679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 xml:space="preserve">C’est une technique </w:t>
            </w:r>
            <w:r w:rsidRPr="00406679">
              <w:rPr>
                <w:rFonts w:ascii="Agency FB" w:hAnsi="Agency FB"/>
                <w:lang w:val="fr-FR"/>
              </w:rPr>
              <w:t>moder</w:t>
            </w:r>
            <w:r>
              <w:rPr>
                <w:rFonts w:ascii="Agency FB" w:hAnsi="Agency FB"/>
                <w:lang w:val="fr-FR"/>
              </w:rPr>
              <w:t>n</w:t>
            </w:r>
            <w:r w:rsidRPr="00406679">
              <w:rPr>
                <w:rFonts w:ascii="Agency FB" w:hAnsi="Agency FB"/>
                <w:lang w:val="fr-FR"/>
              </w:rPr>
              <w:t>e permettant de charger du code applicatif lorsque celui-ci sera sollicité,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406679">
              <w:rPr>
                <w:rFonts w:ascii="Agency FB" w:hAnsi="Agency FB"/>
                <w:lang w:val="fr-FR"/>
              </w:rPr>
              <w:t>plutôt que</w:t>
            </w:r>
          </w:p>
        </w:tc>
      </w:tr>
      <w:tr w:rsidR="00406679" w:rsidRPr="00406679" w14:paraId="0CEA2511" w14:textId="77777777" w:rsidTr="000804D6">
        <w:trPr>
          <w:trHeight w:val="864"/>
        </w:trPr>
        <w:tc>
          <w:tcPr>
            <w:tcW w:w="1009" w:type="pct"/>
            <w:vMerge/>
            <w:vAlign w:val="center"/>
          </w:tcPr>
          <w:p w14:paraId="4EC4BC26" w14:textId="77777777" w:rsidR="00406679" w:rsidRDefault="00406679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676632BA" w14:textId="5F4B8BCA" w:rsidR="00406679" w:rsidRPr="00E56DC8" w:rsidRDefault="00406679" w:rsidP="00406679">
            <w:pPr>
              <w:keepNext/>
              <w:spacing w:before="120"/>
              <w:jc w:val="center"/>
              <w:rPr>
                <w:rFonts w:ascii="Agency FB" w:hAnsi="Agency FB"/>
                <w:sz w:val="32"/>
                <w:szCs w:val="32"/>
              </w:rPr>
            </w:pPr>
            <w:r w:rsidRPr="00E56DC8">
              <w:rPr>
                <w:rFonts w:ascii="Agency FB" w:hAnsi="Agency FB"/>
                <w:sz w:val="32"/>
                <w:szCs w:val="32"/>
              </w:rPr>
              <w:t xml:space="preserve">Code </w:t>
            </w:r>
            <w:r w:rsidR="007A0E7E" w:rsidRPr="00E56DC8">
              <w:rPr>
                <w:rFonts w:ascii="Agency FB" w:hAnsi="Agency FB"/>
                <w:sz w:val="32"/>
                <w:szCs w:val="32"/>
              </w:rPr>
              <w:t>Example</w:t>
            </w:r>
          </w:p>
          <w:p w14:paraId="5D5B5CEF" w14:textId="5E033462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ng new App --routing --style=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scss</w:t>
            </w:r>
            <w:proofErr w:type="spellEnd"/>
          </w:p>
          <w:p w14:paraId="15092487" w14:textId="3BFD772F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cd App</w:t>
            </w:r>
          </w:p>
          <w:p w14:paraId="1ACB1182" w14:textId="62436533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ng g </w:t>
            </w:r>
            <w:proofErr w:type="gram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 .</w:t>
            </w:r>
            <w:proofErr w:type="gram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mymodule1 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--route 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--module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app.module</w:t>
            </w:r>
            <w:proofErr w:type="spellEnd"/>
          </w:p>
          <w:p w14:paraId="175C1925" w14:textId="5688ED58" w:rsidR="00813B41" w:rsidRPr="00E56DC8" w:rsidRDefault="00813B41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------------------------------output---------------------------</w:t>
            </w:r>
          </w:p>
          <w:p w14:paraId="6C72D88A" w14:textId="5E063D1B" w:rsidR="00E56DC8" w:rsidRPr="004E48D1" w:rsidRDefault="007A0E7E" w:rsidP="004E48D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ng g </w:t>
            </w:r>
            <w:proofErr w:type="gram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 .</w:t>
            </w:r>
            <w:proofErr w:type="gram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/component1 --module 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</w:p>
        </w:tc>
      </w:tr>
    </w:tbl>
    <w:p w14:paraId="79ACFAE2" w14:textId="3A449660" w:rsidR="00CE6104" w:rsidRPr="00000CFB" w:rsidRDefault="00CE6104" w:rsidP="004B3FD2">
      <w:pPr>
        <w:pStyle w:val="Caption"/>
        <w:rPr>
          <w:rFonts w:ascii="Agency FB" w:hAnsi="Agency FB"/>
          <w:sz w:val="12"/>
          <w:szCs w:val="16"/>
          <w:lang w:val="fr-FR"/>
        </w:rPr>
      </w:pPr>
    </w:p>
    <w:p w14:paraId="621C8B22" w14:textId="77777777" w:rsidR="00813B41" w:rsidRPr="00000CFB" w:rsidRDefault="00813B41" w:rsidP="00813B41">
      <w:pPr>
        <w:rPr>
          <w:lang w:val="fr-FR"/>
        </w:rPr>
      </w:pPr>
    </w:p>
    <w:sectPr w:rsidR="00813B41" w:rsidRPr="00000CFB" w:rsidSect="0073326A">
      <w:headerReference w:type="default" r:id="rId11"/>
      <w:footerReference w:type="default" r:id="rId12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2746C8" w14:textId="77777777" w:rsidR="00F20DE2" w:rsidRDefault="00F20DE2" w:rsidP="00650259">
      <w:pPr>
        <w:spacing w:after="0" w:line="240" w:lineRule="auto"/>
      </w:pPr>
      <w:r>
        <w:separator/>
      </w:r>
    </w:p>
  </w:endnote>
  <w:endnote w:type="continuationSeparator" w:id="0">
    <w:p w14:paraId="0F5373E1" w14:textId="77777777" w:rsidR="00F20DE2" w:rsidRDefault="00F20DE2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A755C4D9-4F3D-4FB2-B80F-2949458DB6BE}"/>
    <w:embedBold r:id="rId2" w:fontKey="{3F1DF0F5-56E2-4533-BC90-F0056EE6F20A}"/>
    <w:embedItalic r:id="rId3" w:fontKey="{A238391C-47E1-4934-89A5-CD022AB54F7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F883F79E-39F3-49D2-9D21-37962B81431A}"/>
    <w:embedBold r:id="rId5" w:fontKey="{280B58EA-B7EF-455B-AFC1-23F59D6D9A3F}"/>
    <w:embedItalic r:id="rId6" w:fontKey="{C8A24371-DE19-4CD7-A19A-C21A7132318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C6349B7-C57F-455F-9E85-24CF70A5DE9A}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  <w:embedRegular r:id="rId8" w:fontKey="{4CF9C825-FDBC-4194-9EDD-0CB003081E22}"/>
    <w:embedBold r:id="rId9" w:fontKey="{5D5FD5D6-E8A5-43EE-B9BD-9A8DD04B0D85}"/>
    <w:embedItalic r:id="rId10" w:fontKey="{5FA0DD9C-8764-4210-A2B8-A106F2FB44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15113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0259942" w14:textId="6381EC73" w:rsidR="009C023E" w:rsidRDefault="009C023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A4A71B6" w14:textId="700BCF88" w:rsidR="0073326A" w:rsidRDefault="0073326A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996B27" w14:textId="77777777" w:rsidR="00F20DE2" w:rsidRDefault="00F20DE2" w:rsidP="00650259">
      <w:pPr>
        <w:spacing w:after="0" w:line="240" w:lineRule="auto"/>
      </w:pPr>
      <w:r>
        <w:separator/>
      </w:r>
    </w:p>
  </w:footnote>
  <w:footnote w:type="continuationSeparator" w:id="0">
    <w:p w14:paraId="63B748DE" w14:textId="77777777" w:rsidR="00F20DE2" w:rsidRDefault="00F20DE2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836"/>
      <w:gridCol w:w="7524"/>
    </w:tblGrid>
    <w:tr w:rsidR="006E5E3B" w:rsidRPr="00713D1C" w14:paraId="2B8BD307" w14:textId="77777777" w:rsidTr="004B3FD2">
      <w:trPr>
        <w:trHeight w:val="990"/>
      </w:trPr>
      <w:tc>
        <w:tcPr>
          <w:tcW w:w="1350" w:type="dxa"/>
          <w:shd w:val="clear" w:color="auto" w:fill="1E73AC" w:themeFill="accent2" w:themeFillTint="BF"/>
          <w:vAlign w:val="center"/>
        </w:tcPr>
        <w:p w14:paraId="44977AE4" w14:textId="0A28F717" w:rsidR="00576892" w:rsidRPr="004B3FD2" w:rsidRDefault="006E5E3B" w:rsidP="00713D1C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8496B0" w:themeColor="text2" w:themeTint="99"/>
              <w:sz w:val="44"/>
              <w:szCs w:val="24"/>
            </w:rPr>
          </w:pPr>
          <w:r>
            <w:rPr>
              <w:noProof/>
            </w:rPr>
            <w:drawing>
              <wp:inline distT="0" distB="0" distL="0" distR="0" wp14:anchorId="3F15AFC4" wp14:editId="73557EF4">
                <wp:extent cx="1024677" cy="573206"/>
                <wp:effectExtent l="0" t="0" r="444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514" cy="635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shd w:val="clear" w:color="auto" w:fill="1E73AC" w:themeFill="accent2" w:themeFillTint="BF"/>
          <w:vAlign w:val="center"/>
        </w:tcPr>
        <w:p w14:paraId="025254CC" w14:textId="3DB9F0D1" w:rsidR="00576892" w:rsidRPr="00C220FF" w:rsidRDefault="006E5E3B" w:rsidP="00C220FF">
          <w:pPr>
            <w:pStyle w:val="Header"/>
            <w:rPr>
              <w:rFonts w:ascii="Agency FB" w:hAnsi="Agency FB"/>
            </w:rPr>
          </w:pPr>
          <w:r w:rsidRPr="006E5E3B">
            <w:rPr>
              <w:rFonts w:ascii="Agency FB" w:hAnsi="Agency FB"/>
            </w:rPr>
            <w:t>Azure</w:t>
          </w:r>
          <w:r>
            <w:rPr>
              <w:rFonts w:ascii="Agency FB" w:hAnsi="Agency FB"/>
            </w:rPr>
            <w:t xml:space="preserve"> </w:t>
          </w:r>
          <w:r w:rsidRPr="006E5E3B">
            <w:rPr>
              <w:rFonts w:ascii="Agency FB" w:hAnsi="Agency FB"/>
            </w:rPr>
            <w:t>D</w:t>
          </w:r>
          <w:r>
            <w:rPr>
              <w:rFonts w:ascii="Agency FB" w:hAnsi="Agency FB"/>
            </w:rPr>
            <w:t>ev</w:t>
          </w:r>
          <w:r w:rsidRPr="006E5E3B">
            <w:rPr>
              <w:rFonts w:ascii="Agency FB" w:hAnsi="Agency FB"/>
            </w:rPr>
            <w:t>O</w:t>
          </w:r>
          <w:r>
            <w:rPr>
              <w:rFonts w:ascii="Agency FB" w:hAnsi="Agency FB"/>
            </w:rPr>
            <w:t>ps</w:t>
          </w:r>
          <w:r w:rsidRPr="006E5E3B">
            <w:rPr>
              <w:rFonts w:ascii="Agency FB" w:hAnsi="Agency FB"/>
            </w:rPr>
            <w:t>_CICD</w:t>
          </w:r>
          <w:r w:rsidR="00C220FF" w:rsidRPr="00C220FF">
            <w:rPr>
              <w:rFonts w:ascii="Agency FB" w:hAnsi="Agency FB"/>
            </w:rPr>
            <w:t>:</w:t>
          </w:r>
          <w:r w:rsidR="00C220FF">
            <w:rPr>
              <w:rFonts w:ascii="Agency FB" w:hAnsi="Agency FB"/>
            </w:rPr>
            <w:t xml:space="preserve"> </w:t>
          </w:r>
          <w:r w:rsidR="00C220FF" w:rsidRPr="00C220FF">
            <w:rPr>
              <w:rFonts w:ascii="Agency FB" w:hAnsi="Agency FB"/>
            </w:rPr>
            <w:t>Documontation</w:t>
          </w:r>
        </w:p>
      </w:tc>
    </w:tr>
  </w:tbl>
  <w:p w14:paraId="2E2B80DF" w14:textId="77777777" w:rsidR="00650259" w:rsidRDefault="00650259" w:rsidP="00713D1C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9BE607D"/>
    <w:multiLevelType w:val="hybridMultilevel"/>
    <w:tmpl w:val="1E9A606E"/>
    <w:lvl w:ilvl="0" w:tplc="A6E2A8CC">
      <w:numFmt w:val="bullet"/>
      <w:lvlText w:val=""/>
      <w:lvlJc w:val="left"/>
      <w:pPr>
        <w:ind w:left="217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35" w:hanging="360"/>
      </w:pPr>
      <w:rPr>
        <w:rFonts w:ascii="Wingdings" w:hAnsi="Wingdings"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20"/>
  </w:num>
  <w:num w:numId="7">
    <w:abstractNumId w:val="6"/>
  </w:num>
  <w:num w:numId="8">
    <w:abstractNumId w:val="10"/>
  </w:num>
  <w:num w:numId="9">
    <w:abstractNumId w:val="18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2"/>
  </w:num>
  <w:num w:numId="19">
    <w:abstractNumId w:val="19"/>
  </w:num>
  <w:num w:numId="20">
    <w:abstractNumId w:val="14"/>
  </w:num>
  <w:num w:numId="21">
    <w:abstractNumId w:val="21"/>
  </w:num>
  <w:num w:numId="22">
    <w:abstractNumId w:val="4"/>
  </w:num>
  <w:num w:numId="23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FD2"/>
    <w:rsid w:val="00000CFB"/>
    <w:rsid w:val="00052382"/>
    <w:rsid w:val="0006568A"/>
    <w:rsid w:val="00076F0F"/>
    <w:rsid w:val="000804D6"/>
    <w:rsid w:val="00084253"/>
    <w:rsid w:val="000D1F49"/>
    <w:rsid w:val="001727CA"/>
    <w:rsid w:val="001979D3"/>
    <w:rsid w:val="001D1B0D"/>
    <w:rsid w:val="001F0608"/>
    <w:rsid w:val="00257184"/>
    <w:rsid w:val="00290F5E"/>
    <w:rsid w:val="002C16BD"/>
    <w:rsid w:val="002C56E6"/>
    <w:rsid w:val="002E5B69"/>
    <w:rsid w:val="00343DF9"/>
    <w:rsid w:val="00361E11"/>
    <w:rsid w:val="003A538F"/>
    <w:rsid w:val="003B4744"/>
    <w:rsid w:val="003F0847"/>
    <w:rsid w:val="003F55D9"/>
    <w:rsid w:val="0040090B"/>
    <w:rsid w:val="00406679"/>
    <w:rsid w:val="00414150"/>
    <w:rsid w:val="0042385C"/>
    <w:rsid w:val="0046302A"/>
    <w:rsid w:val="00487D2D"/>
    <w:rsid w:val="004B3FD2"/>
    <w:rsid w:val="004D5D62"/>
    <w:rsid w:val="004E48D1"/>
    <w:rsid w:val="005112D0"/>
    <w:rsid w:val="00577E06"/>
    <w:rsid w:val="005A3BF7"/>
    <w:rsid w:val="005D6CC7"/>
    <w:rsid w:val="005F2035"/>
    <w:rsid w:val="005F7990"/>
    <w:rsid w:val="0063739C"/>
    <w:rsid w:val="00650259"/>
    <w:rsid w:val="00651C81"/>
    <w:rsid w:val="00670058"/>
    <w:rsid w:val="0067207A"/>
    <w:rsid w:val="006E0444"/>
    <w:rsid w:val="006E5E3B"/>
    <w:rsid w:val="006E62D8"/>
    <w:rsid w:val="00713D1C"/>
    <w:rsid w:val="00732B16"/>
    <w:rsid w:val="0073326A"/>
    <w:rsid w:val="00770F25"/>
    <w:rsid w:val="007A0E7E"/>
    <w:rsid w:val="007A35A8"/>
    <w:rsid w:val="007B0A85"/>
    <w:rsid w:val="007C6A52"/>
    <w:rsid w:val="00806FF3"/>
    <w:rsid w:val="00813B41"/>
    <w:rsid w:val="0082043E"/>
    <w:rsid w:val="00853C7F"/>
    <w:rsid w:val="008D2BCB"/>
    <w:rsid w:val="008E203A"/>
    <w:rsid w:val="0091229C"/>
    <w:rsid w:val="009173E5"/>
    <w:rsid w:val="00940E73"/>
    <w:rsid w:val="00976D36"/>
    <w:rsid w:val="0098597D"/>
    <w:rsid w:val="009C023E"/>
    <w:rsid w:val="009E3934"/>
    <w:rsid w:val="009F619A"/>
    <w:rsid w:val="009F6DDE"/>
    <w:rsid w:val="00A23302"/>
    <w:rsid w:val="00A370A8"/>
    <w:rsid w:val="00A51B9A"/>
    <w:rsid w:val="00A52E66"/>
    <w:rsid w:val="00A60442"/>
    <w:rsid w:val="00AB0BCC"/>
    <w:rsid w:val="00B160CA"/>
    <w:rsid w:val="00B50E3E"/>
    <w:rsid w:val="00B620F4"/>
    <w:rsid w:val="00BD4753"/>
    <w:rsid w:val="00BD5CB1"/>
    <w:rsid w:val="00BE62EE"/>
    <w:rsid w:val="00C003BA"/>
    <w:rsid w:val="00C220FF"/>
    <w:rsid w:val="00C27FAC"/>
    <w:rsid w:val="00C46878"/>
    <w:rsid w:val="00C72268"/>
    <w:rsid w:val="00CB4A51"/>
    <w:rsid w:val="00CD4532"/>
    <w:rsid w:val="00CD47B0"/>
    <w:rsid w:val="00CE6104"/>
    <w:rsid w:val="00CE7918"/>
    <w:rsid w:val="00CF3B7F"/>
    <w:rsid w:val="00D16163"/>
    <w:rsid w:val="00D200DB"/>
    <w:rsid w:val="00D57211"/>
    <w:rsid w:val="00DB3FAD"/>
    <w:rsid w:val="00E005A7"/>
    <w:rsid w:val="00E40279"/>
    <w:rsid w:val="00E56DC8"/>
    <w:rsid w:val="00E61C09"/>
    <w:rsid w:val="00E677FE"/>
    <w:rsid w:val="00E83389"/>
    <w:rsid w:val="00EB3B58"/>
    <w:rsid w:val="00EC7359"/>
    <w:rsid w:val="00EE3054"/>
    <w:rsid w:val="00F00606"/>
    <w:rsid w:val="00F01256"/>
    <w:rsid w:val="00F0308A"/>
    <w:rsid w:val="00F20DE2"/>
    <w:rsid w:val="00F27528"/>
    <w:rsid w:val="00F30870"/>
    <w:rsid w:val="00F45AC4"/>
    <w:rsid w:val="00F77E90"/>
    <w:rsid w:val="00FC7475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BB92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4B3FD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6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6679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HTMLCode">
    <w:name w:val="HTML Code"/>
    <w:basedOn w:val="DefaultParagraphFont"/>
    <w:uiPriority w:val="99"/>
    <w:semiHidden/>
    <w:unhideWhenUsed/>
    <w:rsid w:val="007A0E7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semiHidden/>
    <w:qFormat/>
    <w:rsid w:val="00853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RX\AppData\Roaming\Microsoft\Templates\Fundraising%20price%20list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31D8141-1291-4E07-8083-17C418E41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F8781F-1581-4EBE-BE9D-4091992A7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29F7F8-C821-4110-A303-FA3E856E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list.dotx</Template>
  <TotalTime>0</TotalTime>
  <Pages>2</Pages>
  <Words>290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2019-11-18T11:00:00Z</dcterms:created>
  <dcterms:modified xsi:type="dcterms:W3CDTF">2019-11-19T16:05:00Z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